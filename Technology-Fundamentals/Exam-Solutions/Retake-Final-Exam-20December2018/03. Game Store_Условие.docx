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ECC" w:rsidRDefault="00444ECC" w:rsidP="00444ECC">
      <w:pPr>
        <w:pStyle w:val="Heading1"/>
        <w:spacing w:before="0"/>
        <w:jc w:val="center"/>
      </w:pPr>
      <w:bookmarkStart w:id="0" w:name="_GoBack"/>
      <w:bookmarkEnd w:id="0"/>
      <w:r>
        <w:t>Basic CRUD – Game Store</w:t>
      </w:r>
    </w:p>
    <w:p w:rsidR="00444ECC" w:rsidRDefault="00444ECC" w:rsidP="00444ECC">
      <w:r>
        <w:t xml:space="preserve">You have been tasked to create a simple application for a Game Store. The application should hold </w:t>
      </w:r>
      <w:r>
        <w:rPr>
          <w:b/>
        </w:rPr>
        <w:t>games</w:t>
      </w:r>
      <w:r>
        <w:t xml:space="preserve">, which are the main app </w:t>
      </w:r>
      <w:r w:rsidRPr="0072695D">
        <w:rPr>
          <w:b/>
        </w:rPr>
        <w:t>entities</w:t>
      </w:r>
      <w:r>
        <w:t xml:space="preserve">. The app is called </w:t>
      </w:r>
      <w:r>
        <w:rPr>
          <w:rStyle w:val="CodeChar"/>
        </w:rPr>
        <w:t>GameStore</w:t>
      </w:r>
      <w:r>
        <w:t>.</w:t>
      </w:r>
    </w:p>
    <w:p w:rsidR="00444ECC" w:rsidRDefault="00444ECC" w:rsidP="00444ECC">
      <w:r>
        <w:t xml:space="preserve">The functionality of the application should support </w:t>
      </w:r>
      <w:r w:rsidRPr="00843835">
        <w:rPr>
          <w:b/>
        </w:rPr>
        <w:t>creating</w:t>
      </w:r>
      <w:r>
        <w:t xml:space="preserve">, </w:t>
      </w:r>
      <w:r w:rsidRPr="00843835">
        <w:rPr>
          <w:b/>
        </w:rPr>
        <w:t>listing</w:t>
      </w:r>
      <w:r>
        <w:rPr>
          <w:b/>
        </w:rPr>
        <w:t>, editing</w:t>
      </w:r>
      <w:r>
        <w:t xml:space="preserve">, </w:t>
      </w:r>
      <w:r w:rsidRPr="009866F1">
        <w:rPr>
          <w:b/>
        </w:rPr>
        <w:t>delet</w:t>
      </w:r>
      <w:r>
        <w:rPr>
          <w:b/>
        </w:rPr>
        <w:t>ing</w:t>
      </w:r>
      <w:r>
        <w:t xml:space="preserve"> </w:t>
      </w:r>
      <w:r w:rsidR="0037022F">
        <w:t>games</w:t>
      </w:r>
      <w:r>
        <w:t>.</w:t>
      </w:r>
    </w:p>
    <w:p w:rsidR="00444ECC" w:rsidRDefault="00444ECC" w:rsidP="00444ECC">
      <w:r>
        <w:t xml:space="preserve">The application should </w:t>
      </w:r>
      <w:r w:rsidRPr="00843835">
        <w:rPr>
          <w:b/>
        </w:rPr>
        <w:t>persist</w:t>
      </w:r>
      <w:r>
        <w:t xml:space="preserve"> the data into a </w:t>
      </w:r>
      <w:r w:rsidRPr="00843835">
        <w:rPr>
          <w:b/>
        </w:rPr>
        <w:t>database</w:t>
      </w:r>
      <w:r>
        <w:t>.</w:t>
      </w:r>
    </w:p>
    <w:p w:rsidR="00444ECC" w:rsidRDefault="00444ECC" w:rsidP="00444ECC">
      <w:pPr>
        <w:pStyle w:val="Heading2"/>
      </w:pPr>
      <w:r>
        <w:t>Overview</w:t>
      </w:r>
    </w:p>
    <w:p w:rsidR="00444ECC" w:rsidRDefault="00444ECC" w:rsidP="00444ECC">
      <w:r>
        <w:t xml:space="preserve">Your application should be built on </w:t>
      </w:r>
      <w:r>
        <w:rPr>
          <w:b/>
        </w:rPr>
        <w:t xml:space="preserve">one </w:t>
      </w:r>
      <w:r w:rsidRPr="00B25D92">
        <w:t>of</w:t>
      </w:r>
      <w:r>
        <w:t xml:space="preserve"> the </w:t>
      </w:r>
      <w:r w:rsidRPr="00B25D92">
        <w:rPr>
          <w:b/>
        </w:rPr>
        <w:t>following technologies</w:t>
      </w:r>
      <w:r>
        <w:t>: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JavaScript</w:t>
      </w:r>
    </w:p>
    <w:p w:rsidR="00444ECC" w:rsidRPr="004E7C5E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 w:rsidRPr="00072481">
        <w:rPr>
          <w:b/>
          <w:noProof/>
        </w:rPr>
        <w:t xml:space="preserve">NodeJS </w:t>
      </w:r>
      <w:r w:rsidRPr="001242D7">
        <w:rPr>
          <w:noProof/>
        </w:rPr>
        <w:t>+</w:t>
      </w:r>
      <w:r w:rsidRPr="00072481">
        <w:rPr>
          <w:b/>
          <w:noProof/>
        </w:rPr>
        <w:t xml:space="preserve"> ExpressJS </w:t>
      </w:r>
      <w:r>
        <w:rPr>
          <w:noProof/>
        </w:rPr>
        <w:t>frameworks</w:t>
      </w:r>
    </w:p>
    <w:p w:rsidR="00444ECC" w:rsidRPr="004E7C5E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 w:rsidRPr="004E7C5E">
        <w:rPr>
          <w:b/>
          <w:noProof/>
        </w:rPr>
        <w:t xml:space="preserve">Handlebars.js </w:t>
      </w:r>
      <w:r w:rsidRPr="004E7C5E">
        <w:rPr>
          <w:noProof/>
        </w:rPr>
        <w:t>view engine</w:t>
      </w:r>
    </w:p>
    <w:p w:rsidR="00444ECC" w:rsidRPr="009B7732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>
        <w:rPr>
          <w:b/>
          <w:noProof/>
        </w:rPr>
        <w:t>Mongoose</w:t>
      </w:r>
      <w:r w:rsidRPr="004E7C5E">
        <w:rPr>
          <w:b/>
          <w:noProof/>
        </w:rPr>
        <w:t xml:space="preserve"> </w:t>
      </w:r>
      <w:r>
        <w:rPr>
          <w:noProof/>
        </w:rPr>
        <w:t>ORM</w:t>
      </w:r>
    </w:p>
    <w:p w:rsidR="00444ECC" w:rsidRPr="008371B9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>
        <w:rPr>
          <w:b/>
          <w:noProof/>
        </w:rPr>
        <w:t>MongoDB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PHP</w:t>
      </w:r>
    </w:p>
    <w:p w:rsidR="00444ECC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 w:rsidRPr="00072481">
        <w:rPr>
          <w:b/>
          <w:noProof/>
        </w:rPr>
        <w:t xml:space="preserve">Symfony </w:t>
      </w:r>
      <w:r w:rsidRPr="004E7C5E">
        <w:rPr>
          <w:noProof/>
        </w:rPr>
        <w:t>framework</w:t>
      </w:r>
    </w:p>
    <w:p w:rsidR="00444ECC" w:rsidRPr="00072481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>
        <w:rPr>
          <w:b/>
          <w:noProof/>
        </w:rPr>
        <w:t xml:space="preserve">Twig </w:t>
      </w:r>
      <w:r w:rsidRPr="004E7C5E">
        <w:rPr>
          <w:noProof/>
        </w:rPr>
        <w:t>view engine</w:t>
      </w:r>
    </w:p>
    <w:p w:rsidR="00444ECC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>
        <w:rPr>
          <w:b/>
          <w:noProof/>
        </w:rPr>
        <w:t>Doctrine</w:t>
      </w:r>
      <w:r>
        <w:rPr>
          <w:noProof/>
        </w:rPr>
        <w:t xml:space="preserve"> </w:t>
      </w:r>
      <w:r w:rsidRPr="004E7C5E">
        <w:rPr>
          <w:noProof/>
        </w:rPr>
        <w:t>ORM</w:t>
      </w:r>
    </w:p>
    <w:p w:rsidR="00444ECC" w:rsidRPr="00D66B55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:rsidR="00444ECC" w:rsidRDefault="00444ECC" w:rsidP="00444ECC">
      <w:pPr>
        <w:pStyle w:val="Heading3"/>
        <w:rPr>
          <w:noProof/>
        </w:rPr>
      </w:pPr>
      <w:r w:rsidRPr="008C39C2">
        <w:rPr>
          <w:noProof/>
        </w:rPr>
        <w:t>Java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Spring </w:t>
      </w:r>
      <w:r w:rsidRPr="00EB13B1">
        <w:rPr>
          <w:noProof/>
        </w:rPr>
        <w:t>framework (</w:t>
      </w:r>
      <w:r w:rsidRPr="00EB13B1">
        <w:rPr>
          <w:b/>
          <w:noProof/>
        </w:rPr>
        <w:t>Spring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Boot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Data</w:t>
      </w:r>
      <w:r w:rsidRPr="00EB13B1">
        <w:rPr>
          <w:noProof/>
        </w:rPr>
        <w:t>)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Thymeleaf </w:t>
      </w:r>
      <w:r w:rsidRPr="00EB13B1">
        <w:rPr>
          <w:noProof/>
        </w:rPr>
        <w:t>view engine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JPA </w:t>
      </w:r>
      <w:r w:rsidRPr="00EB13B1">
        <w:rPr>
          <w:noProof/>
        </w:rPr>
        <w:t xml:space="preserve">/ </w:t>
      </w:r>
      <w:r w:rsidRPr="00EB13B1">
        <w:rPr>
          <w:b/>
          <w:noProof/>
        </w:rPr>
        <w:t xml:space="preserve">Hibernate ORM </w:t>
      </w:r>
      <w:r w:rsidRPr="00EB13B1">
        <w:rPr>
          <w:noProof/>
        </w:rPr>
        <w:t>+</w:t>
      </w:r>
      <w:r w:rsidRPr="00EB13B1">
        <w:rPr>
          <w:b/>
          <w:noProof/>
        </w:rPr>
        <w:t xml:space="preserve"> Spring Data </w:t>
      </w:r>
      <w:r w:rsidRPr="00EB13B1">
        <w:rPr>
          <w:noProof/>
        </w:rPr>
        <w:t>data access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MySQL </w:t>
      </w:r>
      <w:r w:rsidRPr="00EB13B1">
        <w:rPr>
          <w:noProof/>
        </w:rPr>
        <w:t>database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C#</w:t>
      </w:r>
    </w:p>
    <w:p w:rsidR="00444ECC" w:rsidRPr="00EB13B1" w:rsidRDefault="00444ECC" w:rsidP="00444ECC">
      <w:pPr>
        <w:pStyle w:val="ListParagraph"/>
        <w:numPr>
          <w:ilvl w:val="0"/>
          <w:numId w:val="47"/>
        </w:numPr>
        <w:rPr>
          <w:noProof/>
        </w:rPr>
      </w:pPr>
      <w:r w:rsidRPr="00EB13B1">
        <w:rPr>
          <w:b/>
          <w:noProof/>
        </w:rPr>
        <w:t xml:space="preserve">ASP.NET </w:t>
      </w:r>
      <w:r>
        <w:rPr>
          <w:b/>
          <w:noProof/>
        </w:rPr>
        <w:t xml:space="preserve">Core </w:t>
      </w:r>
      <w:r w:rsidRPr="00EB13B1">
        <w:rPr>
          <w:noProof/>
        </w:rPr>
        <w:t>framework (</w:t>
      </w:r>
      <w:r w:rsidRPr="00EB13B1">
        <w:rPr>
          <w:b/>
          <w:noProof/>
        </w:rPr>
        <w:t>ASP.NET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Entity Framework</w:t>
      </w:r>
      <w:r>
        <w:rPr>
          <w:b/>
          <w:noProof/>
        </w:rPr>
        <w:t xml:space="preserve"> Core</w:t>
      </w:r>
      <w:r w:rsidRPr="00EB13B1">
        <w:rPr>
          <w:noProof/>
        </w:rPr>
        <w:t>)</w:t>
      </w:r>
    </w:p>
    <w:p w:rsidR="00444ECC" w:rsidRPr="00EB13B1" w:rsidRDefault="00444ECC" w:rsidP="00444ECC">
      <w:pPr>
        <w:pStyle w:val="ListParagraph"/>
        <w:numPr>
          <w:ilvl w:val="0"/>
          <w:numId w:val="47"/>
        </w:numPr>
        <w:rPr>
          <w:b/>
          <w:noProof/>
        </w:rPr>
      </w:pPr>
      <w:r w:rsidRPr="00EB13B1">
        <w:rPr>
          <w:b/>
          <w:noProof/>
        </w:rPr>
        <w:t xml:space="preserve">Razor </w:t>
      </w:r>
      <w:r w:rsidRPr="00EB13B1">
        <w:rPr>
          <w:noProof/>
        </w:rPr>
        <w:t>view engine</w:t>
      </w:r>
    </w:p>
    <w:p w:rsidR="00444ECC" w:rsidRPr="00EB13B1" w:rsidRDefault="00444ECC" w:rsidP="00444ECC">
      <w:pPr>
        <w:pStyle w:val="ListParagraph"/>
        <w:numPr>
          <w:ilvl w:val="0"/>
          <w:numId w:val="47"/>
        </w:numPr>
        <w:rPr>
          <w:b/>
          <w:noProof/>
        </w:rPr>
      </w:pPr>
      <w:r w:rsidRPr="00EB13B1">
        <w:rPr>
          <w:b/>
          <w:noProof/>
        </w:rPr>
        <w:t xml:space="preserve">Entity Framework </w:t>
      </w:r>
      <w:r>
        <w:rPr>
          <w:b/>
          <w:noProof/>
        </w:rPr>
        <w:t xml:space="preserve">Core </w:t>
      </w:r>
      <w:r w:rsidRPr="00EB13B1">
        <w:rPr>
          <w:noProof/>
        </w:rPr>
        <w:t>ORM</w:t>
      </w:r>
    </w:p>
    <w:p w:rsidR="00444ECC" w:rsidRPr="00D66B55" w:rsidRDefault="00444ECC" w:rsidP="00444ECC">
      <w:pPr>
        <w:pStyle w:val="ListParagraph"/>
        <w:numPr>
          <w:ilvl w:val="0"/>
          <w:numId w:val="47"/>
        </w:numPr>
        <w:rPr>
          <w:b/>
          <w:noProof/>
        </w:rPr>
      </w:pPr>
      <w:r>
        <w:rPr>
          <w:b/>
          <w:noProof/>
        </w:rPr>
        <w:t>SQL Server</w:t>
      </w:r>
      <w:r w:rsidRPr="00072481">
        <w:rPr>
          <w:b/>
          <w:noProof/>
        </w:rPr>
        <w:t xml:space="preserve"> </w:t>
      </w:r>
      <w:r w:rsidRPr="004E7C5E">
        <w:rPr>
          <w:noProof/>
        </w:rPr>
        <w:t>database</w:t>
      </w:r>
    </w:p>
    <w:p w:rsidR="00444ECC" w:rsidRPr="005B6A0A" w:rsidRDefault="00444ECC" w:rsidP="00444ECC">
      <w:pPr>
        <w:pStyle w:val="Heading2"/>
      </w:pPr>
      <w:r>
        <w:t>Data Model</w:t>
      </w:r>
    </w:p>
    <w:p w:rsidR="00444ECC" w:rsidRDefault="00444ECC" w:rsidP="00444ECC">
      <w:r>
        <w:t xml:space="preserve">The </w:t>
      </w:r>
      <w:r>
        <w:rPr>
          <w:rStyle w:val="CodeChar"/>
        </w:rPr>
        <w:t>Game</w:t>
      </w:r>
      <w:r w:rsidRPr="00BF1532">
        <w:t xml:space="preserve"> </w:t>
      </w:r>
      <w:r>
        <w:t xml:space="preserve">entity holds </w:t>
      </w:r>
      <w:r>
        <w:rPr>
          <w:b/>
        </w:rPr>
        <w:t>5</w:t>
      </w:r>
      <w:r w:rsidRPr="0048613D">
        <w:rPr>
          <w:b/>
        </w:rPr>
        <w:t xml:space="preserve"> properties</w:t>
      </w:r>
      <w:r w:rsidRPr="00DE13C5">
        <w:t>:</w:t>
      </w:r>
    </w:p>
    <w:p w:rsidR="00444ECC" w:rsidRPr="001A3EA4" w:rsidRDefault="00444ECC" w:rsidP="00444ECC">
      <w:pPr>
        <w:pStyle w:val="ListParagraph"/>
        <w:numPr>
          <w:ilvl w:val="0"/>
          <w:numId w:val="47"/>
        </w:numPr>
        <w:rPr>
          <w:rStyle w:val="CodeChar"/>
        </w:rPr>
      </w:pPr>
      <w:r w:rsidRPr="001A3EA4">
        <w:rPr>
          <w:rStyle w:val="CodeChar"/>
        </w:rPr>
        <w:t>id</w:t>
      </w:r>
      <w:r w:rsidRPr="001B05A0">
        <w:rPr>
          <w:rStyle w:val="CodeChar"/>
        </w:rPr>
        <w:t xml:space="preserve"> –</w:t>
      </w:r>
      <w:r w:rsidRPr="001B05A0">
        <w:rPr>
          <w:rStyle w:val="CodeChar"/>
          <w:lang w:val="bg-BG"/>
        </w:rPr>
        <w:t xml:space="preserve"> </w:t>
      </w:r>
      <w:r w:rsidRPr="001B05A0">
        <w:rPr>
          <w:rStyle w:val="CodeChar"/>
        </w:rPr>
        <w:t>technology-dependent identifier (ObjectID for JavaScript, int for all other technologies)</w:t>
      </w:r>
    </w:p>
    <w:p w:rsidR="00444ECC" w:rsidRDefault="00444ECC" w:rsidP="00444ECC">
      <w:pPr>
        <w:pStyle w:val="ListParagraph"/>
        <w:numPr>
          <w:ilvl w:val="0"/>
          <w:numId w:val="47"/>
        </w:numPr>
        <w:rPr>
          <w:rStyle w:val="CodeChar"/>
          <w:b w:val="0"/>
        </w:rPr>
      </w:pPr>
      <w:r>
        <w:rPr>
          <w:rStyle w:val="CodeChar"/>
        </w:rPr>
        <w:t>name</w:t>
      </w:r>
      <w:r>
        <w:t xml:space="preserve"> </w:t>
      </w:r>
      <w:r w:rsidRPr="001B05A0">
        <w:rPr>
          <w:rStyle w:val="CodeChar"/>
        </w:rPr>
        <w:t>–</w:t>
      </w:r>
      <w:r>
        <w:rPr>
          <w:rStyle w:val="CodeChar"/>
        </w:rPr>
        <w:t xml:space="preserve"> non-empty text</w:t>
      </w:r>
    </w:p>
    <w:p w:rsidR="00444ECC" w:rsidRDefault="00444ECC" w:rsidP="00444ECC">
      <w:pPr>
        <w:pStyle w:val="ListParagraph"/>
        <w:numPr>
          <w:ilvl w:val="0"/>
          <w:numId w:val="47"/>
        </w:numPr>
      </w:pPr>
      <w:r>
        <w:rPr>
          <w:rStyle w:val="CodeChar"/>
        </w:rPr>
        <w:t>dlc</w:t>
      </w:r>
      <w:r w:rsidRPr="00AA7C30">
        <w:t xml:space="preserve"> </w:t>
      </w:r>
      <w:r w:rsidRPr="001B05A0">
        <w:rPr>
          <w:rStyle w:val="CodeChar"/>
        </w:rPr>
        <w:t>–</w:t>
      </w:r>
      <w:r>
        <w:rPr>
          <w:rStyle w:val="CodeChar"/>
        </w:rPr>
        <w:t xml:space="preserve"> non-empty text</w:t>
      </w:r>
    </w:p>
    <w:p w:rsidR="00444ECC" w:rsidRDefault="00444ECC" w:rsidP="00444ECC">
      <w:pPr>
        <w:pStyle w:val="ListParagraph"/>
        <w:numPr>
          <w:ilvl w:val="0"/>
          <w:numId w:val="47"/>
        </w:numPr>
        <w:rPr>
          <w:rStyle w:val="CodeChar"/>
          <w:b w:val="0"/>
        </w:rPr>
      </w:pPr>
      <w:r>
        <w:rPr>
          <w:rStyle w:val="CodeChar"/>
        </w:rPr>
        <w:t>price</w:t>
      </w:r>
      <w:r w:rsidRPr="00AA7C30">
        <w:t xml:space="preserve"> </w:t>
      </w:r>
      <w:r w:rsidRPr="00AF7D84">
        <w:rPr>
          <w:rStyle w:val="CodeChar"/>
        </w:rPr>
        <w:t xml:space="preserve">– </w:t>
      </w:r>
      <w:r w:rsidRPr="00313D83">
        <w:rPr>
          <w:rStyle w:val="CodeChar"/>
        </w:rPr>
        <w:t>non</w:t>
      </w:r>
      <w:r>
        <w:rPr>
          <w:rStyle w:val="CodeChar"/>
        </w:rPr>
        <w:t>-null floating-point number</w:t>
      </w:r>
    </w:p>
    <w:p w:rsidR="00444ECC" w:rsidRDefault="00444ECC" w:rsidP="00444ECC">
      <w:pPr>
        <w:pStyle w:val="ListParagraph"/>
        <w:numPr>
          <w:ilvl w:val="0"/>
          <w:numId w:val="47"/>
        </w:numPr>
      </w:pPr>
      <w:r>
        <w:rPr>
          <w:rStyle w:val="CodeChar"/>
        </w:rPr>
        <w:t>platform</w:t>
      </w:r>
      <w:r w:rsidRPr="00AA7C30">
        <w:t xml:space="preserve"> </w:t>
      </w:r>
      <w:r>
        <w:t>– non empty text</w:t>
      </w:r>
    </w:p>
    <w:p w:rsidR="00444ECC" w:rsidRDefault="00444ECC" w:rsidP="00444ECC">
      <w:pPr>
        <w:pStyle w:val="Heading2"/>
      </w:pPr>
      <w:r>
        <w:lastRenderedPageBreak/>
        <w:t>Project Skeletons</w:t>
      </w:r>
    </w:p>
    <w:p w:rsidR="00444ECC" w:rsidRDefault="00444ECC" w:rsidP="00444ECC">
      <w:bookmarkStart w:id="1" w:name="_Hlk490473892"/>
      <w:r>
        <w:t xml:space="preserve">You will be given the applications’ </w:t>
      </w:r>
      <w:r>
        <w:rPr>
          <w:rStyle w:val="CodeChar"/>
        </w:rPr>
        <w:t>s</w:t>
      </w:r>
      <w:r w:rsidRPr="00D27A31">
        <w:rPr>
          <w:rStyle w:val="CodeChar"/>
        </w:rPr>
        <w:t>keleton</w:t>
      </w:r>
      <w:r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 etc.). The files will </w:t>
      </w:r>
      <w:r w:rsidRPr="00B84BB6">
        <w:t>have</w:t>
      </w:r>
      <w:r w:rsidRPr="00B84BB6">
        <w:rPr>
          <w:b/>
        </w:rPr>
        <w:t xml:space="preserve"> partially implemented logic</w:t>
      </w:r>
      <w:r>
        <w:t xml:space="preserve">, so you’ll need to write some code for the application to </w:t>
      </w:r>
      <w:r w:rsidRPr="00D27A31">
        <w:rPr>
          <w:b/>
        </w:rPr>
        <w:t>function properly</w:t>
      </w:r>
      <w:r>
        <w:t>.</w:t>
      </w:r>
    </w:p>
    <w:bookmarkEnd w:id="1"/>
    <w:p w:rsidR="00444ECC" w:rsidRDefault="00444ECC" w:rsidP="00444ECC">
      <w:r>
        <w:t>The application’s views will be given to you fully implemented. You only need to include them in your business logic.</w:t>
      </w:r>
    </w:p>
    <w:p w:rsidR="00444ECC" w:rsidRDefault="00444ECC" w:rsidP="00444ECC">
      <w:r w:rsidRPr="00ED6C63">
        <w:rPr>
          <w:b/>
        </w:rPr>
        <w:t>Each technology</w:t>
      </w:r>
      <w:r>
        <w:t xml:space="preserve"> will have its </w:t>
      </w:r>
      <w:r w:rsidRPr="00ED6C63">
        <w:rPr>
          <w:b/>
        </w:rPr>
        <w:t>own skeleton</w:t>
      </w:r>
      <w:r>
        <w:t xml:space="preserve">, and the </w:t>
      </w:r>
      <w:r w:rsidRPr="00ED6C63">
        <w:rPr>
          <w:b/>
        </w:rPr>
        <w:t>different</w:t>
      </w:r>
      <w:r>
        <w:t xml:space="preserve"> </w:t>
      </w:r>
      <w:r w:rsidRPr="00ED6C63">
        <w:rPr>
          <w:b/>
        </w:rPr>
        <w:t>skeletons</w:t>
      </w:r>
      <w:r>
        <w:t xml:space="preserve"> may </w:t>
      </w:r>
      <w:r w:rsidRPr="00ED6C63">
        <w:rPr>
          <w:b/>
        </w:rPr>
        <w:t>differ</w:t>
      </w:r>
      <w:r>
        <w:t xml:space="preserve"> in </w:t>
      </w:r>
      <w:r w:rsidRPr="00ED6C63">
        <w:rPr>
          <w:b/>
        </w:rPr>
        <w:t>terms</w:t>
      </w:r>
      <w:r>
        <w:t xml:space="preserve"> of </w:t>
      </w:r>
      <w:r w:rsidRPr="00ED6C63">
        <w:rPr>
          <w:b/>
        </w:rPr>
        <w:t>what is given to you</w:t>
      </w:r>
      <w:r>
        <w:t xml:space="preserve"> and </w:t>
      </w:r>
      <w:r w:rsidRPr="00ED6C63">
        <w:rPr>
          <w:b/>
        </w:rPr>
        <w:t>what is to be implemented</w:t>
      </w:r>
      <w:r>
        <w:t>.</w:t>
      </w:r>
    </w:p>
    <w:p w:rsidR="00444ECC" w:rsidRDefault="00444ECC" w:rsidP="00444ECC">
      <w:r>
        <w:t xml:space="preserve">Everything that has been given to you inside the skeleton is </w:t>
      </w:r>
      <w:r w:rsidRPr="004D02DA">
        <w:rPr>
          <w:b/>
        </w:rPr>
        <w:t xml:space="preserve">correctly implemented </w:t>
      </w:r>
      <w:r w:rsidRPr="004D02DA">
        <w:t>and</w:t>
      </w:r>
      <w:r>
        <w:t xml:space="preserve"> if you write your code </w:t>
      </w:r>
      <w:r w:rsidRPr="00AF6232">
        <w:rPr>
          <w:b/>
        </w:rPr>
        <w:t>correctly</w:t>
      </w:r>
      <w:r w:rsidRPr="00D16235">
        <w:t>,</w:t>
      </w:r>
      <w:r>
        <w:t xml:space="preserve"> the application should work just fine. You are </w:t>
      </w:r>
      <w:r w:rsidRPr="00AF6232">
        <w:t>free</w:t>
      </w:r>
      <w:r>
        <w:t xml:space="preserve"> to </w:t>
      </w:r>
      <w:r w:rsidRPr="00AF6232">
        <w:t>change</w:t>
      </w:r>
      <w:r>
        <w:t xml:space="preserve"> anything in the Skeleton on your account.</w:t>
      </w:r>
    </w:p>
    <w:p w:rsidR="00444ECC" w:rsidRDefault="00444ECC" w:rsidP="00444ECC">
      <w:pPr>
        <w:pStyle w:val="Heading2"/>
      </w:pPr>
      <w:r>
        <w:t>User Interface</w:t>
      </w:r>
    </w:p>
    <w:p w:rsidR="00444ECC" w:rsidRDefault="00444ECC" w:rsidP="00444ECC">
      <w:r>
        <w:t>This is the user interface or how the application’s pages should look in their final form (fully implemented). You have several pages, described below:</w:t>
      </w:r>
    </w:p>
    <w:p w:rsidR="00444ECC" w:rsidRDefault="00444ECC" w:rsidP="00444ECC">
      <w:pPr>
        <w:pStyle w:val="Heading3"/>
      </w:pPr>
      <w:r>
        <w:t>Index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"/"</w:t>
      </w:r>
    </w:p>
    <w:p w:rsidR="00444ECC" w:rsidRDefault="00444ECC" w:rsidP="00444ECC">
      <w:r>
        <w:t xml:space="preserve">Displays </w:t>
      </w:r>
      <w:r w:rsidRPr="000B6033">
        <w:rPr>
          <w:b/>
        </w:rPr>
        <w:t>all</w:t>
      </w:r>
      <w:r>
        <w:t xml:space="preserve"> the </w:t>
      </w:r>
      <w:r>
        <w:rPr>
          <w:b/>
        </w:rPr>
        <w:t>games</w:t>
      </w:r>
      <w:r>
        <w:t xml:space="preserve"> from the database </w:t>
      </w:r>
      <w:r w:rsidRPr="000B6033">
        <w:t>with</w:t>
      </w:r>
      <w:r w:rsidRPr="000B6033">
        <w:rPr>
          <w:b/>
        </w:rPr>
        <w:t xml:space="preserve"> </w:t>
      </w:r>
      <w:r>
        <w:rPr>
          <w:b/>
        </w:rPr>
        <w:t xml:space="preserve">options </w:t>
      </w:r>
      <w:r w:rsidRPr="00415558">
        <w:t>to</w:t>
      </w:r>
      <w:r>
        <w:t xml:space="preserve"> </w:t>
      </w:r>
      <w:r>
        <w:rPr>
          <w:b/>
        </w:rPr>
        <w:t xml:space="preserve">edit </w:t>
      </w:r>
      <w:r>
        <w:t xml:space="preserve">or </w:t>
      </w:r>
      <w:r>
        <w:rPr>
          <w:b/>
        </w:rPr>
        <w:t>delete</w:t>
      </w:r>
      <w:r>
        <w:t xml:space="preserve"> them.</w:t>
      </w:r>
    </w:p>
    <w:p w:rsidR="00444ECC" w:rsidRDefault="005B7E45" w:rsidP="00444ECC">
      <w:r>
        <w:rPr>
          <w:noProof/>
        </w:rPr>
        <w:drawing>
          <wp:inline distT="0" distB="0" distL="0" distR="0" wp14:anchorId="7181B012" wp14:editId="70C39110">
            <wp:extent cx="6626225" cy="3231515"/>
            <wp:effectExtent l="19050" t="19050" r="2222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3"/>
      </w:pPr>
      <w:r>
        <w:lastRenderedPageBreak/>
        <w:t>Create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"/create"</w:t>
      </w:r>
    </w:p>
    <w:p w:rsidR="00444ECC" w:rsidRPr="00723DF2" w:rsidRDefault="00F177D4" w:rsidP="00444ECC">
      <w:r>
        <w:rPr>
          <w:noProof/>
        </w:rPr>
        <w:drawing>
          <wp:inline distT="0" distB="0" distL="0" distR="0" wp14:anchorId="38F68C4D" wp14:editId="440C3730">
            <wp:extent cx="4678680" cy="5475844"/>
            <wp:effectExtent l="19050" t="19050" r="266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772" cy="5478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3"/>
      </w:pPr>
      <w:r>
        <w:lastRenderedPageBreak/>
        <w:t>Edit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"/edit/{id}"</w:t>
      </w:r>
    </w:p>
    <w:p w:rsidR="00444ECC" w:rsidRPr="00DD512C" w:rsidRDefault="005B7E45" w:rsidP="00444ECC">
      <w:r>
        <w:rPr>
          <w:noProof/>
        </w:rPr>
        <w:drawing>
          <wp:inline distT="0" distB="0" distL="0" distR="0" wp14:anchorId="34507948" wp14:editId="77A1D0BF">
            <wp:extent cx="4678680" cy="5425199"/>
            <wp:effectExtent l="19050" t="19050" r="2667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768" cy="5436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3"/>
      </w:pPr>
      <w:r>
        <w:lastRenderedPageBreak/>
        <w:t>Delete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"/delete/{id}"</w:t>
      </w:r>
    </w:p>
    <w:p w:rsidR="00444ECC" w:rsidRPr="00005AC9" w:rsidRDefault="005B7E45" w:rsidP="00444ECC">
      <w:r>
        <w:rPr>
          <w:noProof/>
        </w:rPr>
        <w:drawing>
          <wp:inline distT="0" distB="0" distL="0" distR="0" wp14:anchorId="1361A214" wp14:editId="55548163">
            <wp:extent cx="4684797" cy="5448300"/>
            <wp:effectExtent l="19050" t="19050" r="2095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380" cy="545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2"/>
      </w:pPr>
      <w:r>
        <w:t>Problem</w:t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As you can see the different pages are on different routes. Most of the routing logic will be given to you in the </w:t>
      </w:r>
      <w:r w:rsidRPr="00896F68">
        <w:rPr>
          <w:b/>
          <w:noProof/>
        </w:rPr>
        <w:t>Skeleton</w:t>
      </w:r>
      <w:r>
        <w:rPr>
          <w:noProof/>
        </w:rPr>
        <w:t xml:space="preserve">, but you should make sure that the application </w:t>
      </w:r>
      <w:r w:rsidRPr="00896F68">
        <w:rPr>
          <w:b/>
          <w:noProof/>
        </w:rPr>
        <w:t>works properly</w:t>
      </w:r>
      <w:r>
        <w:rPr>
          <w:noProof/>
        </w:rPr>
        <w:t>.</w:t>
      </w:r>
    </w:p>
    <w:p w:rsidR="00444ECC" w:rsidRPr="00074B79" w:rsidRDefault="00444ECC" w:rsidP="00444ECC">
      <w:pPr>
        <w:rPr>
          <w:b/>
          <w:noProof/>
        </w:rPr>
      </w:pPr>
      <w:r w:rsidRPr="006B11B7">
        <w:rPr>
          <w:noProof/>
        </w:rPr>
        <w:t>Implement</w:t>
      </w:r>
      <w:r>
        <w:rPr>
          <w:noProof/>
        </w:rPr>
        <w:t xml:space="preserve"> the "</w:t>
      </w:r>
      <w:r>
        <w:rPr>
          <w:b/>
          <w:noProof/>
        </w:rPr>
        <w:t>Game Store" app</w:t>
      </w:r>
      <w:r>
        <w:rPr>
          <w:noProof/>
        </w:rPr>
        <w:t xml:space="preserve"> using only </w:t>
      </w:r>
      <w:r w:rsidRPr="00074B79">
        <w:rPr>
          <w:b/>
          <w:noProof/>
        </w:rPr>
        <w:t>your technology</w:t>
      </w:r>
      <w:r>
        <w:rPr>
          <w:b/>
          <w:noProof/>
        </w:rPr>
        <w:t>.</w:t>
      </w:r>
    </w:p>
    <w:p w:rsidR="00444ECC" w:rsidRDefault="00444ECC" w:rsidP="00444ECC">
      <w:pPr>
        <w:pStyle w:val="Heading2"/>
        <w:rPr>
          <w:noProof/>
        </w:rPr>
      </w:pPr>
      <w:r>
        <w:rPr>
          <w:noProof/>
        </w:rPr>
        <w:t>Setup</w:t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Before you start working, make sure you </w:t>
      </w:r>
      <w:r w:rsidRPr="0079275E">
        <w:rPr>
          <w:b/>
          <w:noProof/>
        </w:rPr>
        <w:t>download all the dependencies</w:t>
      </w:r>
      <w:r>
        <w:rPr>
          <w:noProof/>
        </w:rPr>
        <w:t xml:space="preserve"> (packages) required for your technology and </w:t>
      </w:r>
      <w:r w:rsidRPr="0079275E">
        <w:rPr>
          <w:b/>
          <w:noProof/>
        </w:rPr>
        <w:t>set up</w:t>
      </w:r>
      <w:r>
        <w:rPr>
          <w:noProof/>
        </w:rPr>
        <w:t xml:space="preserve"> the </w:t>
      </w:r>
      <w:r w:rsidRPr="0079275E">
        <w:rPr>
          <w:b/>
          <w:noProof/>
        </w:rPr>
        <w:t>databases</w:t>
      </w:r>
      <w:r>
        <w:rPr>
          <w:noProof/>
        </w:rPr>
        <w:t>! Below are instructions on how to do this:</w:t>
      </w:r>
    </w:p>
    <w:p w:rsidR="00444ECC" w:rsidRPr="009240B6" w:rsidRDefault="00444ECC" w:rsidP="00444ECC">
      <w:pPr>
        <w:pStyle w:val="Heading3"/>
        <w:rPr>
          <w:noProof/>
        </w:rPr>
      </w:pPr>
      <w:r w:rsidRPr="009240B6">
        <w:rPr>
          <w:noProof/>
        </w:rPr>
        <w:t>PHP and Symfony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 xml:space="preserve">Make sure you've started your </w:t>
      </w:r>
      <w:r w:rsidRPr="0079275E">
        <w:rPr>
          <w:b/>
          <w:noProof/>
        </w:rPr>
        <w:t xml:space="preserve">MySQL </w:t>
      </w:r>
      <w:r>
        <w:rPr>
          <w:b/>
          <w:noProof/>
        </w:rPr>
        <w:t>server</w:t>
      </w:r>
      <w:r>
        <w:rPr>
          <w:noProof/>
        </w:rPr>
        <w:t xml:space="preserve"> (either from </w:t>
      </w:r>
      <w:r w:rsidRPr="0079275E">
        <w:rPr>
          <w:b/>
          <w:noProof/>
        </w:rPr>
        <w:t>XAMPP</w:t>
      </w:r>
      <w:r>
        <w:rPr>
          <w:noProof/>
        </w:rPr>
        <w:t xml:space="preserve"> or standalone)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lastRenderedPageBreak/>
        <w:t xml:space="preserve">Open a </w:t>
      </w:r>
      <w:r w:rsidRPr="00F36FCC">
        <w:rPr>
          <w:b/>
          <w:noProof/>
        </w:rPr>
        <w:t>Terminal</w:t>
      </w:r>
      <w:r>
        <w:rPr>
          <w:b/>
          <w:noProof/>
        </w:rPr>
        <w:t xml:space="preserve"> in PHPStorm</w:t>
      </w:r>
      <w:r>
        <w:rPr>
          <w:noProof/>
        </w:rPr>
        <w:t xml:space="preserve"> or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composer install</w:t>
      </w:r>
      <w:r>
        <w:rPr>
          <w:noProof/>
        </w:rPr>
        <w:t xml:space="preserve">" command </w:t>
      </w:r>
      <w:r w:rsidRPr="00680C47">
        <w:rPr>
          <w:noProof/>
        </w:rPr>
        <w:t xml:space="preserve">to restore its </w:t>
      </w:r>
      <w:r w:rsidRPr="005D17D0">
        <w:rPr>
          <w:b/>
          <w:noProof/>
        </w:rPr>
        <w:t>Composer dependencies</w:t>
      </w:r>
      <w:r>
        <w:rPr>
          <w:noProof/>
        </w:rPr>
        <w:t xml:space="preserve"> </w:t>
      </w:r>
      <w:r>
        <w:rPr>
          <w:noProof/>
        </w:rPr>
        <w:br/>
      </w:r>
      <w:r w:rsidRPr="00680C47">
        <w:rPr>
          <w:noProof/>
        </w:rPr>
        <w:t xml:space="preserve">(described in </w:t>
      </w:r>
      <w:r w:rsidRPr="00680C47">
        <w:rPr>
          <w:rStyle w:val="CodeChar"/>
        </w:rPr>
        <w:t>composer.json</w:t>
      </w:r>
      <w:r w:rsidRPr="00680C47">
        <w:rPr>
          <w:noProof/>
        </w:rPr>
        <w:t>)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php bin/console doctrine:</w:t>
      </w:r>
      <w:r>
        <w:rPr>
          <w:rStyle w:val="CodeChar"/>
        </w:rPr>
        <w:t>database</w:t>
      </w:r>
      <w:r w:rsidRPr="0079275E">
        <w:rPr>
          <w:rStyle w:val="CodeChar"/>
        </w:rPr>
        <w:t>:</w:t>
      </w:r>
      <w:r>
        <w:rPr>
          <w:rStyle w:val="CodeChar"/>
        </w:rPr>
        <w:t>create --if-not-exists</w:t>
      </w:r>
      <w:r>
        <w:rPr>
          <w:noProof/>
        </w:rPr>
        <w:t>" command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Done!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JavaScript and Node.js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>
        <w:rPr>
          <w:rStyle w:val="CodeChar"/>
        </w:rPr>
        <w:t xml:space="preserve">index.js </w:t>
      </w:r>
      <w:r w:rsidRPr="009112ED">
        <w:rPr>
          <w:rStyle w:val="CodeChar"/>
          <w:rFonts w:cstheme="minorHAnsi"/>
        </w:rPr>
        <w:t>file is</w:t>
      </w:r>
      <w:r>
        <w:rPr>
          <w:noProof/>
        </w:rPr>
        <w:t>)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>Enter the “</w:t>
      </w:r>
      <w:r>
        <w:rPr>
          <w:rStyle w:val="CodeChar"/>
        </w:rPr>
        <w:t>npm install</w:t>
      </w:r>
      <w:r>
        <w:rPr>
          <w:noProof/>
        </w:rPr>
        <w:t xml:space="preserve">” </w:t>
      </w:r>
      <w:r w:rsidRPr="00680C47">
        <w:rPr>
          <w:noProof/>
        </w:rPr>
        <w:t xml:space="preserve">command to restore its </w:t>
      </w:r>
      <w:r w:rsidRPr="009240B6">
        <w:rPr>
          <w:b/>
          <w:noProof/>
        </w:rPr>
        <w:t>Node.js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package.json</w:t>
      </w:r>
      <w:r w:rsidRPr="00680C47">
        <w:rPr>
          <w:noProof/>
        </w:rPr>
        <w:t>)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Type </w:t>
      </w:r>
      <w:r w:rsidRPr="009112ED">
        <w:rPr>
          <w:b/>
          <w:noProof/>
        </w:rPr>
        <w:t>node index.js</w:t>
      </w:r>
      <w:r>
        <w:rPr>
          <w:b/>
          <w:noProof/>
        </w:rPr>
        <w:t xml:space="preserve"> </w:t>
      </w:r>
      <w:r w:rsidRPr="009112ED">
        <w:rPr>
          <w:rFonts w:cstheme="minorHAnsi"/>
          <w:noProof/>
        </w:rPr>
        <w:t>to start the server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>Done!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C# and ASP.NET</w:t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The C# project will automatically resolve its </w:t>
      </w:r>
      <w:r w:rsidRPr="009240B6">
        <w:rPr>
          <w:b/>
          <w:noProof/>
        </w:rPr>
        <w:t>NuGet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packages.config</w:t>
      </w:r>
      <w:r>
        <w:rPr>
          <w:noProof/>
        </w:rPr>
        <w:t>) using the NuGet package restore when the project is built.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Java and Spring MVC</w:t>
      </w:r>
    </w:p>
    <w:p w:rsidR="00444ECC" w:rsidRDefault="00444ECC" w:rsidP="00444ECC">
      <w:pPr>
        <w:rPr>
          <w:b/>
        </w:rPr>
      </w:pPr>
      <w:r>
        <w:t xml:space="preserve">When you import your project, you should </w:t>
      </w:r>
      <w:r>
        <w:rPr>
          <w:b/>
        </w:rPr>
        <w:t>uncheck "</w:t>
      </w:r>
      <w:r>
        <w:t>Create IntelliJ IDEA modules for aggregator projects (with 'pom' packaging)</w:t>
      </w:r>
      <w:r>
        <w:rPr>
          <w:b/>
        </w:rPr>
        <w:t>"</w:t>
      </w:r>
      <w:r>
        <w:t>:</w:t>
      </w:r>
    </w:p>
    <w:p w:rsidR="00444ECC" w:rsidRDefault="00444ECC" w:rsidP="00444ECC">
      <w:pPr>
        <w:rPr>
          <w:b/>
        </w:rPr>
      </w:pPr>
      <w:r>
        <w:rPr>
          <w:noProof/>
        </w:rPr>
        <w:drawing>
          <wp:inline distT="0" distB="0" distL="0" distR="0" wp14:anchorId="71C3BB8D" wp14:editId="7CFEF7D8">
            <wp:extent cx="5505450" cy="25717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71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This project is </w:t>
      </w:r>
      <w:r>
        <w:rPr>
          <w:b/>
          <w:noProof/>
        </w:rPr>
        <w:t xml:space="preserve">set up to use Java jdk 1.8. </w:t>
      </w:r>
      <w:r>
        <w:rPr>
          <w:noProof/>
        </w:rPr>
        <w:t xml:space="preserve">If your version is different, you can change it in </w:t>
      </w:r>
      <w:r>
        <w:rPr>
          <w:b/>
          <w:noProof/>
        </w:rPr>
        <w:t>Maven dependencies</w:t>
      </w:r>
      <w:r>
        <w:rPr>
          <w:noProof/>
        </w:rPr>
        <w:t xml:space="preserve"> like this:</w:t>
      </w:r>
    </w:p>
    <w:p w:rsidR="00444ECC" w:rsidRDefault="00444ECC" w:rsidP="00444ECC">
      <w:pPr>
        <w:rPr>
          <w:noProof/>
        </w:rPr>
      </w:pPr>
      <w:r>
        <w:rPr>
          <w:noProof/>
        </w:rPr>
        <w:drawing>
          <wp:inline distT="0" distB="0" distL="0" distR="0" wp14:anchorId="5C7721C3" wp14:editId="61571F43">
            <wp:extent cx="5619750" cy="11239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4ECC" w:rsidRPr="007F21A7" w:rsidRDefault="00444ECC" w:rsidP="00444ECC">
      <w:pPr>
        <w:rPr>
          <w:noProof/>
        </w:rPr>
      </w:pPr>
      <w:r>
        <w:rPr>
          <w:noProof/>
        </w:rPr>
        <w:lastRenderedPageBreak/>
        <w:t xml:space="preserve">The Java project will automatically resolve its </w:t>
      </w:r>
      <w:r>
        <w:rPr>
          <w:b/>
          <w:noProof/>
        </w:rPr>
        <w:t>Maven dependencies</w:t>
      </w:r>
      <w:r>
        <w:rPr>
          <w:noProof/>
        </w:rPr>
        <w:t xml:space="preserve"> (described in </w:t>
      </w:r>
      <w:r>
        <w:rPr>
          <w:rStyle w:val="CodeChar"/>
        </w:rPr>
        <w:t>pom.xml</w:t>
      </w:r>
      <w:r>
        <w:rPr>
          <w:noProof/>
        </w:rPr>
        <w:t>) when the project is built.</w:t>
      </w:r>
    </w:p>
    <w:p w:rsidR="00B71410" w:rsidRPr="00444ECC" w:rsidRDefault="00B71410" w:rsidP="00444ECC"/>
    <w:sectPr w:rsidR="00B71410" w:rsidRPr="00444ECC" w:rsidSect="00806A4A">
      <w:headerReference w:type="default" r:id="rId15"/>
      <w:footerReference w:type="default" r:id="rId16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81D" w:rsidRDefault="0071681D" w:rsidP="008068A2">
      <w:pPr>
        <w:spacing w:after="0" w:line="240" w:lineRule="auto"/>
      </w:pPr>
      <w:r>
        <w:separator/>
      </w:r>
    </w:p>
  </w:endnote>
  <w:endnote w:type="continuationSeparator" w:id="0">
    <w:p w:rsidR="0071681D" w:rsidRDefault="007168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4324" w:rsidRPr="00AC77AD" w:rsidRDefault="00E94324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431B745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9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29E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29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29E5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2B9EDE6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7C38EBF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81D" w:rsidRDefault="0071681D" w:rsidP="008068A2">
      <w:pPr>
        <w:spacing w:after="0" w:line="240" w:lineRule="auto"/>
      </w:pPr>
      <w:r>
        <w:separator/>
      </w:r>
    </w:p>
  </w:footnote>
  <w:footnote w:type="continuationSeparator" w:id="0">
    <w:p w:rsidR="0071681D" w:rsidRDefault="007168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551C" w:rsidRDefault="00B555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B14200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A2346F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9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7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42600A"/>
    <w:multiLevelType w:val="hybridMultilevel"/>
    <w:tmpl w:val="3EC4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C77A83"/>
    <w:multiLevelType w:val="hybridMultilevel"/>
    <w:tmpl w:val="A52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31"/>
  </w:num>
  <w:num w:numId="4">
    <w:abstractNumId w:val="26"/>
  </w:num>
  <w:num w:numId="5">
    <w:abstractNumId w:val="20"/>
  </w:num>
  <w:num w:numId="6">
    <w:abstractNumId w:val="18"/>
  </w:num>
  <w:num w:numId="7">
    <w:abstractNumId w:val="34"/>
  </w:num>
  <w:num w:numId="8">
    <w:abstractNumId w:val="15"/>
  </w:num>
  <w:num w:numId="9">
    <w:abstractNumId w:val="23"/>
  </w:num>
  <w:num w:numId="10">
    <w:abstractNumId w:val="22"/>
  </w:num>
  <w:num w:numId="11">
    <w:abstractNumId w:val="11"/>
  </w:num>
  <w:num w:numId="12">
    <w:abstractNumId w:val="17"/>
  </w:num>
  <w:num w:numId="13">
    <w:abstractNumId w:val="25"/>
  </w:num>
  <w:num w:numId="14">
    <w:abstractNumId w:val="6"/>
  </w:num>
  <w:num w:numId="15">
    <w:abstractNumId w:val="3"/>
  </w:num>
  <w:num w:numId="16">
    <w:abstractNumId w:val="6"/>
  </w:num>
  <w:num w:numId="17">
    <w:abstractNumId w:val="40"/>
  </w:num>
  <w:num w:numId="18">
    <w:abstractNumId w:val="37"/>
  </w:num>
  <w:num w:numId="19">
    <w:abstractNumId w:val="8"/>
  </w:num>
  <w:num w:numId="20">
    <w:abstractNumId w:val="24"/>
  </w:num>
  <w:num w:numId="21">
    <w:abstractNumId w:val="19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28"/>
  </w:num>
  <w:num w:numId="27">
    <w:abstractNumId w:val="13"/>
  </w:num>
  <w:num w:numId="28">
    <w:abstractNumId w:val="39"/>
  </w:num>
  <w:num w:numId="29">
    <w:abstractNumId w:val="41"/>
  </w:num>
  <w:num w:numId="30">
    <w:abstractNumId w:val="35"/>
  </w:num>
  <w:num w:numId="31">
    <w:abstractNumId w:val="10"/>
  </w:num>
  <w:num w:numId="32">
    <w:abstractNumId w:val="33"/>
  </w:num>
  <w:num w:numId="33">
    <w:abstractNumId w:val="0"/>
  </w:num>
  <w:num w:numId="34">
    <w:abstractNumId w:val="21"/>
  </w:num>
  <w:num w:numId="35">
    <w:abstractNumId w:val="43"/>
  </w:num>
  <w:num w:numId="36">
    <w:abstractNumId w:val="45"/>
  </w:num>
  <w:num w:numId="37">
    <w:abstractNumId w:val="36"/>
  </w:num>
  <w:num w:numId="38">
    <w:abstractNumId w:val="29"/>
  </w:num>
  <w:num w:numId="39">
    <w:abstractNumId w:val="38"/>
  </w:num>
  <w:num w:numId="40">
    <w:abstractNumId w:val="47"/>
  </w:num>
  <w:num w:numId="41">
    <w:abstractNumId w:val="42"/>
  </w:num>
  <w:num w:numId="42">
    <w:abstractNumId w:val="14"/>
  </w:num>
  <w:num w:numId="43">
    <w:abstractNumId w:val="27"/>
  </w:num>
  <w:num w:numId="44">
    <w:abstractNumId w:val="46"/>
  </w:num>
  <w:num w:numId="45">
    <w:abstractNumId w:val="4"/>
  </w:num>
  <w:num w:numId="46">
    <w:abstractNumId w:val="44"/>
  </w:num>
  <w:num w:numId="47">
    <w:abstractNumId w:val="1"/>
  </w:num>
  <w:num w:numId="48">
    <w:abstractNumId w:val="12"/>
  </w:num>
  <w:num w:numId="49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0475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022F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4ECC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B7E45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4BB3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1681D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3892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177D4"/>
    <w:rsid w:val="00F20B48"/>
    <w:rsid w:val="00F20CBC"/>
    <w:rsid w:val="00F234F8"/>
    <w:rsid w:val="00F237F3"/>
    <w:rsid w:val="00F30E83"/>
    <w:rsid w:val="00F3378D"/>
    <w:rsid w:val="00F377E1"/>
    <w:rsid w:val="00F414C4"/>
    <w:rsid w:val="00F434EE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9E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B2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B24"/>
  </w:style>
  <w:style w:type="paragraph" w:styleId="Footer">
    <w:name w:val="footer"/>
    <w:basedOn w:val="Normal"/>
    <w:link w:val="Foot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B24"/>
  </w:style>
  <w:style w:type="paragraph" w:styleId="BalloonText">
    <w:name w:val="Balloon Text"/>
    <w:basedOn w:val="Normal"/>
    <w:link w:val="BalloonTextChar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6B2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6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0D6B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0D6B2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D6B24"/>
  </w:style>
  <w:style w:type="character" w:customStyle="1" w:styleId="CodeChar">
    <w:name w:val="Code Char"/>
    <w:basedOn w:val="DefaultParagraphFont"/>
    <w:link w:val="Code"/>
    <w:rsid w:val="000D6B24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6B2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B2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B24"/>
  </w:style>
  <w:style w:type="paragraph" w:styleId="Footer">
    <w:name w:val="footer"/>
    <w:basedOn w:val="Normal"/>
    <w:link w:val="Foot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B24"/>
  </w:style>
  <w:style w:type="paragraph" w:styleId="BalloonText">
    <w:name w:val="Balloon Text"/>
    <w:basedOn w:val="Normal"/>
    <w:link w:val="BalloonTextChar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6B2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6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0D6B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0D6B2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D6B24"/>
  </w:style>
  <w:style w:type="character" w:customStyle="1" w:styleId="CodeChar">
    <w:name w:val="Code Char"/>
    <w:basedOn w:val="DefaultParagraphFont"/>
    <w:link w:val="Code"/>
    <w:rsid w:val="000D6B24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7" Type="http://schemas.openxmlformats.org/officeDocument/2006/relationships/image" Target="media/image9.png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11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5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7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0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0.png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20" Type="http://schemas.openxmlformats.org/officeDocument/2006/relationships/image" Target="media/image16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416B7-3D47-4EFD-8519-7194924DB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</Template>
  <TotalTime>0</TotalTime>
  <Pages>7</Pages>
  <Words>602</Words>
  <Characters>3433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Game Store Final Exam</vt:lpstr>
      <vt:lpstr>JavaScript Applications - Exam</vt:lpstr>
    </vt:vector>
  </TitlesOfParts>
  <Company>Software University Foundation - http://softuni.org</Company>
  <LinksUpToDate>false</LinksUpToDate>
  <CharactersWithSpaces>4027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Game Store Final Exam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Admin</cp:lastModifiedBy>
  <cp:revision>2</cp:revision>
  <cp:lastPrinted>2014-02-12T16:33:00Z</cp:lastPrinted>
  <dcterms:created xsi:type="dcterms:W3CDTF">2019-04-13T07:06:00Z</dcterms:created>
  <dcterms:modified xsi:type="dcterms:W3CDTF">2019-04-13T07:06:00Z</dcterms:modified>
  <cp:category>programming, education, software engineering, software development</cp:category>
</cp:coreProperties>
</file>